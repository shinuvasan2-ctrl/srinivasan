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Proposed Solution Template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30 September 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bookmarkStart w:id="0" w:name="_heading=h.th59hpf0t2o7"/>
            <w:bookmarkEnd w:id="0"/>
            <w:r>
              <w:t>SWTID-2026-5629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AI BLOGNEST API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2 Marks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Proposed Solution Template:</w:t>
      </w:r>
    </w:p>
    <w:p>
      <w:r>
        <w:rPr>
          <w:rtl/>
        </w:rPr>
        <w:t>Project team shall fill the following information in the proposed solution template.</w:t>
      </w:r>
    </w:p>
    <w:tbl>
      <w:tblPr>
        <w:jc w:val="left"/>
        <w:tblInd w:w="0" w:type="dxa"/>
        <w:tblW w:w="9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5"/>
        <w:gridCol w:w="3025"/>
        <w:gridCol w:w="3025"/>
      </w:tblGrid>
      <w:tr>
        <w:trPr>
          <w:cantSplit/>
          <w:trHeight w:val="557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S.No.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Parameter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817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color w:val="222222"/>
                <w:rtl/>
              </w:rPr>
              <w:t>Problem Statement (Problem to be solved)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color w:val="222222"/>
                <w:rtl/>
              </w:rPr>
              <w:t>Idea / Solution description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787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color w:val="222222"/>
                <w:rtl/>
              </w:rPr>
              <w:t xml:space="preserve">Novelty / Uniqueness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color w:val="222222"/>
                <w:rtl/>
              </w:rPr>
              <w:t>Social Impact / Customer Satisfaction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color w:val="222222"/>
                <w:rtl/>
              </w:rPr>
              <w:t>Business Model (Revenue Model)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  <w:rtl/>
              </w:rPr>
              <w:t>Scalability of the Solution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66</Words>
  <Characters>408</Characters>
  <Lines>38</Lines>
  <Paragraphs>21</Paragraphs>
  <CharactersWithSpaces>454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 R BHAVANI</dc:creator>
  <cp:lastModifiedBy>vivo user</cp:lastModifiedBy>
  <cp:revision>0</cp:revision>
  <dcterms:created xsi:type="dcterms:W3CDTF">2026-09-27T09:47:00Z</dcterms:created>
  <dcterms:modified xsi:type="dcterms:W3CDTF">2026-10-06T01:56:05Z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eyJoZGlkIjoiZmYyOWMzNWJjODg0YTIyZDMxNTkyYzVkMGM0ZWE1ZTUiLCJ1c2VySWQiOiI1NjczNzMyMzg1NDAifQ==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BED284D3F5DB4FE6BB4423BC2C8BFA46_13</vt:lpwstr>
  </property>
</Properties>
</file>